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rsidRPr="0040669D" w14:paraId="7D9F58E9" w14:textId="77777777" w:rsidTr="001B2ABD">
        <w:trPr>
          <w:trHeight w:val="4410"/>
        </w:trPr>
        <w:tc>
          <w:tcPr>
            <w:tcW w:w="3600" w:type="dxa"/>
            <w:vAlign w:val="bottom"/>
          </w:tcPr>
          <w:p w14:paraId="307C14A4" w14:textId="685DA8FB" w:rsidR="001B2ABD" w:rsidRPr="0040669D" w:rsidRDefault="00E61136" w:rsidP="001B2ABD">
            <w:pPr>
              <w:tabs>
                <w:tab w:val="left" w:pos="990"/>
              </w:tabs>
              <w:jc w:val="center"/>
            </w:pPr>
            <w:r>
              <w:rPr>
                <w:noProof/>
              </w:rPr>
              <w:drawing>
                <wp:inline distT="0" distB="0" distL="0" distR="0" wp14:anchorId="6C288936" wp14:editId="1522213E">
                  <wp:extent cx="1828800" cy="1828800"/>
                  <wp:effectExtent l="0" t="0" r="0" b="0"/>
                  <wp:docPr id="1515727455" name="Resim 1" descr="insan yüzü, kişi, şahıs, giyim, boyu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27455" name="Resim 1" descr="insan yüzü, kişi, şahıs, giyim, boyun içeren bir resim&#10;&#10;Açıklama otomatik olarak oluşturuldu"/>
                          <pic:cNvPicPr/>
                        </pic:nvPicPr>
                        <pic:blipFill>
                          <a:blip r:embed="rId10">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tc>
        <w:tc>
          <w:tcPr>
            <w:tcW w:w="720" w:type="dxa"/>
          </w:tcPr>
          <w:p w14:paraId="2330A92D" w14:textId="77777777" w:rsidR="001B2ABD" w:rsidRPr="0040669D" w:rsidRDefault="001B2ABD" w:rsidP="000C45FF">
            <w:pPr>
              <w:tabs>
                <w:tab w:val="left" w:pos="990"/>
              </w:tabs>
            </w:pPr>
          </w:p>
        </w:tc>
        <w:tc>
          <w:tcPr>
            <w:tcW w:w="6470" w:type="dxa"/>
            <w:vAlign w:val="bottom"/>
          </w:tcPr>
          <w:p w14:paraId="1CD6F5C5" w14:textId="0440E108" w:rsidR="001B2ABD" w:rsidRPr="0040669D" w:rsidRDefault="00E61136" w:rsidP="006C1D9D">
            <w:pPr>
              <w:pStyle w:val="KonuBal"/>
              <w:rPr>
                <w:sz w:val="94"/>
                <w:szCs w:val="94"/>
              </w:rPr>
            </w:pPr>
            <w:r>
              <w:rPr>
                <w:sz w:val="94"/>
                <w:szCs w:val="94"/>
                <w:lang w:bidi="tr-TR"/>
              </w:rPr>
              <w:t>ARDA GÜNGÖR</w:t>
            </w:r>
          </w:p>
        </w:tc>
      </w:tr>
      <w:tr w:rsidR="001B2ABD" w:rsidRPr="0040669D" w14:paraId="5DCC090E" w14:textId="77777777" w:rsidTr="001B2ABD">
        <w:tc>
          <w:tcPr>
            <w:tcW w:w="3600" w:type="dxa"/>
          </w:tcPr>
          <w:sdt>
            <w:sdtPr>
              <w:id w:val="-1711873194"/>
              <w:placeholder>
                <w:docPart w:val="9C910901272D47A1BA4D30AFF4E1CB4F"/>
              </w:placeholder>
              <w:temporary/>
              <w:showingPlcHdr/>
              <w15:appearance w15:val="hidden"/>
            </w:sdtPr>
            <w:sdtEndPr/>
            <w:sdtContent>
              <w:p w14:paraId="6522D462" w14:textId="77777777" w:rsidR="001B2ABD" w:rsidRPr="0040669D" w:rsidRDefault="00036450" w:rsidP="00036450">
                <w:pPr>
                  <w:pStyle w:val="Balk3"/>
                </w:pPr>
                <w:r w:rsidRPr="0040669D">
                  <w:rPr>
                    <w:lang w:bidi="tr-TR"/>
                  </w:rPr>
                  <w:t>Profil</w:t>
                </w:r>
              </w:p>
            </w:sdtContent>
          </w:sdt>
          <w:p w14:paraId="4B202A18" w14:textId="3968B3D0" w:rsidR="00F2498B" w:rsidRPr="00F2498B" w:rsidRDefault="00F2498B" w:rsidP="00F2498B">
            <w:r w:rsidRPr="00F2498B">
              <w:t xml:space="preserve">Lojistik ve kariyer yönetimi alanlarında aktif çalışmalar yürüten, liderlik ve organizasyon becerilerine sahip bir öğrenciyim. </w:t>
            </w:r>
            <w:r w:rsidRPr="00F2498B">
              <w:rPr>
                <w:b/>
                <w:bCs/>
              </w:rPr>
              <w:t>Lojistik Yönetimi ve Kariyer Topluluğu</w:t>
            </w:r>
            <w:r w:rsidRPr="00F2498B">
              <w:t xml:space="preserve">’nun kurucusu ve başkanı olarak öğrenci-sektör etkileşimini güçlendirmeye yönelik projeler geliştiriyorum. </w:t>
            </w:r>
            <w:r w:rsidRPr="00F2498B">
              <w:rPr>
                <w:b/>
                <w:bCs/>
              </w:rPr>
              <w:t>AKUT gönüllüsü</w:t>
            </w:r>
            <w:r w:rsidRPr="00F2498B">
              <w:t xml:space="preserve"> olarak arama kurtarma ve afet lojistiği alanlarında eğitim alıyor, gelecekte lojistik operasyonlarda aktif rol almayı hedefliyorum. Problem çözme, kriz yönetimi ve organizasyon becerilerimi geliştirmeye odaklanarak dinamik ortamlarda etkin çözümler üretmeye istekliyim.</w:t>
            </w:r>
            <w:r w:rsidR="00FD38A3">
              <w:t xml:space="preserve"> Bölümümü İngilizce olarak okumakta ve orta düzeyde İngilizce bilmekteyim</w:t>
            </w:r>
            <w:r w:rsidR="00B62244">
              <w:t>. Dil alanında aktif olarak gelişimime devam etmekteyim.</w:t>
            </w:r>
          </w:p>
          <w:p w14:paraId="5989C918" w14:textId="77777777" w:rsidR="00036450" w:rsidRPr="0040669D" w:rsidRDefault="00036450" w:rsidP="009260CD"/>
          <w:p w14:paraId="15F48E7D" w14:textId="77777777" w:rsidR="00036450" w:rsidRPr="0040669D" w:rsidRDefault="00036450" w:rsidP="00036450"/>
          <w:sdt>
            <w:sdtPr>
              <w:id w:val="-1954003311"/>
              <w:placeholder>
                <w:docPart w:val="DAFE8E92B1744A41A294005C0B3AD8D0"/>
              </w:placeholder>
              <w:temporary/>
              <w:showingPlcHdr/>
              <w15:appearance w15:val="hidden"/>
            </w:sdtPr>
            <w:sdtEndPr/>
            <w:sdtContent>
              <w:p w14:paraId="620B130C" w14:textId="77777777" w:rsidR="00036450" w:rsidRPr="0040669D" w:rsidRDefault="00CB0055" w:rsidP="00CB0055">
                <w:pPr>
                  <w:pStyle w:val="Balk3"/>
                </w:pPr>
                <w:r w:rsidRPr="0040669D">
                  <w:rPr>
                    <w:lang w:bidi="tr-TR"/>
                  </w:rPr>
                  <w:t>İletişim Bilgileri</w:t>
                </w:r>
              </w:p>
            </w:sdtContent>
          </w:sdt>
          <w:sdt>
            <w:sdtPr>
              <w:id w:val="1111563247"/>
              <w:placeholder>
                <w:docPart w:val="607CDC54DC574239B01AC5DBB7D80F9C"/>
              </w:placeholder>
              <w:temporary/>
              <w:showingPlcHdr/>
              <w15:appearance w15:val="hidden"/>
            </w:sdtPr>
            <w:sdtEndPr/>
            <w:sdtContent>
              <w:p w14:paraId="5DE691B1" w14:textId="77777777" w:rsidR="004D3011" w:rsidRPr="0040669D" w:rsidRDefault="004D3011" w:rsidP="004D3011">
                <w:r w:rsidRPr="0040669D">
                  <w:rPr>
                    <w:lang w:bidi="tr-TR"/>
                  </w:rPr>
                  <w:t>TELEFON:</w:t>
                </w:r>
              </w:p>
            </w:sdtContent>
          </w:sdt>
          <w:p w14:paraId="71702770" w14:textId="49EDC41E" w:rsidR="004D3011" w:rsidRPr="0040669D" w:rsidRDefault="00B85AB9" w:rsidP="004D3011">
            <w:r>
              <w:rPr>
                <w:lang w:bidi="tr-TR"/>
              </w:rPr>
              <w:t xml:space="preserve">543 324 7241 </w:t>
            </w:r>
          </w:p>
          <w:p w14:paraId="76A5E25B" w14:textId="77777777" w:rsidR="004D3011" w:rsidRPr="0040669D" w:rsidRDefault="004D3011" w:rsidP="004D3011"/>
          <w:p w14:paraId="54E9A1D6" w14:textId="77777777" w:rsidR="004D3011" w:rsidRPr="0040669D" w:rsidRDefault="000041C4" w:rsidP="004D3011">
            <w:r w:rsidRPr="0040669D">
              <w:rPr>
                <w:lang w:bidi="tr-TR"/>
              </w:rPr>
              <w:t>LINKEDIN:</w:t>
            </w:r>
          </w:p>
          <w:p w14:paraId="71675650" w14:textId="77777777" w:rsidR="009F7E56" w:rsidRDefault="009F7E56" w:rsidP="009F7E56">
            <w:hyperlink r:id="rId11" w:history="1">
              <w:r w:rsidRPr="0064334C">
                <w:rPr>
                  <w:rStyle w:val="Kpr"/>
                </w:rPr>
                <w:t>https://www.linkedin.com/in/arda-g%C3%BCng%C3%B6r-438674295/?originalSubdomain=tr</w:t>
              </w:r>
            </w:hyperlink>
          </w:p>
          <w:p w14:paraId="6D69195D" w14:textId="77777777" w:rsidR="004D3011" w:rsidRPr="0040669D" w:rsidRDefault="004D3011" w:rsidP="004D3011"/>
          <w:sdt>
            <w:sdtPr>
              <w:id w:val="-240260293"/>
              <w:placeholder>
                <w:docPart w:val="B178811C00754C31BF95107D8348CA6F"/>
              </w:placeholder>
              <w:temporary/>
              <w:showingPlcHdr/>
              <w15:appearance w15:val="hidden"/>
            </w:sdtPr>
            <w:sdtEndPr/>
            <w:sdtContent>
              <w:p w14:paraId="73FF0596" w14:textId="77777777" w:rsidR="004D3011" w:rsidRPr="0040669D" w:rsidRDefault="004D3011" w:rsidP="004D3011">
                <w:r w:rsidRPr="0040669D">
                  <w:rPr>
                    <w:lang w:bidi="tr-TR"/>
                  </w:rPr>
                  <w:t>E-POSTA:</w:t>
                </w:r>
              </w:p>
            </w:sdtContent>
          </w:sdt>
          <w:p w14:paraId="19862EA0" w14:textId="5CB0811A" w:rsidR="00036450" w:rsidRPr="0040669D" w:rsidRDefault="009F7E56" w:rsidP="004D3011">
            <w:pPr>
              <w:rPr>
                <w:rStyle w:val="Kpr"/>
              </w:rPr>
            </w:pPr>
            <w:r>
              <w:rPr>
                <w:lang w:bidi="tr-TR"/>
              </w:rPr>
              <w:t>ardagungoor@gmail.com</w:t>
            </w:r>
          </w:p>
          <w:p w14:paraId="4BB76F97" w14:textId="77777777" w:rsidR="004D3011" w:rsidRPr="0040669D" w:rsidRDefault="006C1D9D" w:rsidP="00C039FE">
            <w:pPr>
              <w:pStyle w:val="Balk3"/>
            </w:pPr>
            <w:r w:rsidRPr="0040669D">
              <w:rPr>
                <w:lang w:bidi="tr-TR"/>
              </w:rPr>
              <w:t>etkinlikler ve ilgi alanları</w:t>
            </w:r>
          </w:p>
          <w:p w14:paraId="5062AB60" w14:textId="77777777" w:rsidR="006C1D9D" w:rsidRDefault="00081D4F" w:rsidP="004D3011">
            <w:pPr>
              <w:rPr>
                <w:lang w:bidi="tr-TR"/>
              </w:rPr>
            </w:pPr>
            <w:r>
              <w:rPr>
                <w:lang w:bidi="tr-TR"/>
              </w:rPr>
              <w:t>Spor</w:t>
            </w:r>
          </w:p>
          <w:p w14:paraId="5562CF43" w14:textId="77777777" w:rsidR="00081D4F" w:rsidRDefault="00081D4F" w:rsidP="004D3011">
            <w:pPr>
              <w:rPr>
                <w:lang w:bidi="tr-TR"/>
              </w:rPr>
            </w:pPr>
            <w:r>
              <w:rPr>
                <w:lang w:bidi="tr-TR"/>
              </w:rPr>
              <w:t xml:space="preserve">Sürdürülebilirlik </w:t>
            </w:r>
          </w:p>
          <w:p w14:paraId="32FA922B" w14:textId="77777777" w:rsidR="00081D4F" w:rsidRDefault="00DB588F" w:rsidP="004D3011">
            <w:pPr>
              <w:rPr>
                <w:lang w:bidi="tr-TR"/>
              </w:rPr>
            </w:pPr>
            <w:r>
              <w:rPr>
                <w:lang w:bidi="tr-TR"/>
              </w:rPr>
              <w:t>Kriz ve Afet Lojistiği</w:t>
            </w:r>
          </w:p>
          <w:p w14:paraId="1582C24C" w14:textId="77777777" w:rsidR="00DB588F" w:rsidRDefault="00DB588F" w:rsidP="004D3011">
            <w:pPr>
              <w:rPr>
                <w:lang w:bidi="tr-TR"/>
              </w:rPr>
            </w:pPr>
            <w:r>
              <w:rPr>
                <w:lang w:bidi="tr-TR"/>
              </w:rPr>
              <w:t xml:space="preserve">Kriz Yönetimi </w:t>
            </w:r>
          </w:p>
          <w:p w14:paraId="12A27E4E" w14:textId="77777777" w:rsidR="00B85AB9" w:rsidRDefault="00B85AB9" w:rsidP="004D3011">
            <w:pPr>
              <w:rPr>
                <w:lang w:bidi="tr-TR"/>
              </w:rPr>
            </w:pPr>
            <w:r>
              <w:rPr>
                <w:lang w:bidi="tr-TR"/>
              </w:rPr>
              <w:t xml:space="preserve">İnsanı Yardım Lojistiği </w:t>
            </w:r>
          </w:p>
          <w:p w14:paraId="76CA5C9F" w14:textId="4D1560CB" w:rsidR="00B85AB9" w:rsidRPr="0040669D" w:rsidRDefault="00B85AB9" w:rsidP="004D3011">
            <w:r>
              <w:rPr>
                <w:lang w:bidi="tr-TR"/>
              </w:rPr>
              <w:t xml:space="preserve">Acil Durum Koordinasyonu </w:t>
            </w:r>
          </w:p>
        </w:tc>
        <w:tc>
          <w:tcPr>
            <w:tcW w:w="720" w:type="dxa"/>
          </w:tcPr>
          <w:p w14:paraId="4C504835" w14:textId="77777777" w:rsidR="001B2ABD" w:rsidRPr="0040669D" w:rsidRDefault="001B2ABD" w:rsidP="000C45FF">
            <w:pPr>
              <w:tabs>
                <w:tab w:val="left" w:pos="990"/>
              </w:tabs>
            </w:pPr>
          </w:p>
        </w:tc>
        <w:tc>
          <w:tcPr>
            <w:tcW w:w="6470" w:type="dxa"/>
          </w:tcPr>
          <w:p w14:paraId="3EEEEA40" w14:textId="592E644A" w:rsidR="00036450" w:rsidRPr="0040669D" w:rsidRDefault="00E61136" w:rsidP="00036450">
            <w:pPr>
              <w:pStyle w:val="Balk2"/>
            </w:pPr>
            <w:r>
              <w:t xml:space="preserve">DENEYİM </w:t>
            </w:r>
          </w:p>
          <w:p w14:paraId="3714CBD7" w14:textId="77777777" w:rsidR="00713920" w:rsidRDefault="00713920" w:rsidP="00713920">
            <w:pPr>
              <w:rPr>
                <w:b/>
                <w:bCs/>
              </w:rPr>
            </w:pPr>
            <w:r>
              <w:rPr>
                <w:b/>
                <w:bCs/>
              </w:rPr>
              <w:t xml:space="preserve">Öğrenci Topluluk Başkanı </w:t>
            </w:r>
          </w:p>
          <w:p w14:paraId="33DCBBD1" w14:textId="77777777" w:rsidR="00713920" w:rsidRPr="00A27D44" w:rsidRDefault="00713920" w:rsidP="00713920">
            <w:pPr>
              <w:rPr>
                <w:b/>
                <w:bCs/>
              </w:rPr>
            </w:pPr>
            <w:r>
              <w:rPr>
                <w:b/>
                <w:bCs/>
              </w:rPr>
              <w:t>Lojistik Yönetimi ve Kariyer Topluluğu</w:t>
            </w:r>
          </w:p>
          <w:p w14:paraId="361E0A0F" w14:textId="77777777" w:rsidR="00713920" w:rsidRDefault="00713920" w:rsidP="00713920">
            <w:pPr>
              <w:pStyle w:val="Tarih"/>
              <w:rPr>
                <w:lang w:bidi="tr-TR"/>
              </w:rPr>
            </w:pPr>
            <w:r w:rsidRPr="0040669D">
              <w:rPr>
                <w:lang w:bidi="tr-TR"/>
              </w:rPr>
              <w:t>20</w:t>
            </w:r>
            <w:r>
              <w:rPr>
                <w:lang w:bidi="tr-TR"/>
              </w:rPr>
              <w:t>25</w:t>
            </w:r>
            <w:r w:rsidRPr="0040669D">
              <w:rPr>
                <w:lang w:bidi="tr-TR"/>
              </w:rPr>
              <w:t xml:space="preserve"> </w:t>
            </w:r>
            <w:r>
              <w:rPr>
                <w:lang w:bidi="tr-TR"/>
              </w:rPr>
              <w:t>–</w:t>
            </w:r>
            <w:r w:rsidRPr="0040669D">
              <w:rPr>
                <w:lang w:bidi="tr-TR"/>
              </w:rPr>
              <w:t xml:space="preserve"> Halen</w:t>
            </w:r>
          </w:p>
          <w:p w14:paraId="39749FB7" w14:textId="77777777" w:rsidR="00713920" w:rsidRDefault="00713920" w:rsidP="00713920">
            <w:pPr>
              <w:pStyle w:val="Balk4"/>
              <w:rPr>
                <w:b w:val="0"/>
                <w:lang w:bidi="tr-TR"/>
              </w:rPr>
            </w:pPr>
            <w:r w:rsidRPr="008801F6">
              <w:rPr>
                <w:b w:val="0"/>
                <w:lang w:bidi="tr-TR"/>
              </w:rPr>
              <w:t>Okulumuzda lojistik ve kariyer alanlarında farkındalık yaratmak amacıyla</w:t>
            </w:r>
            <w:r>
              <w:rPr>
                <w:b w:val="0"/>
                <w:lang w:bidi="tr-TR"/>
              </w:rPr>
              <w:t xml:space="preserve"> arkadaşlarıma</w:t>
            </w:r>
            <w:r w:rsidRPr="008801F6">
              <w:rPr>
                <w:b w:val="0"/>
                <w:lang w:bidi="tr-TR"/>
              </w:rPr>
              <w:t xml:space="preserve"> topluluğu kurdum</w:t>
            </w:r>
            <w:r>
              <w:rPr>
                <w:b w:val="0"/>
                <w:lang w:bidi="tr-TR"/>
              </w:rPr>
              <w:t xml:space="preserve"> ve başkanlık etmekteyim. Topluluk üyelerini</w:t>
            </w:r>
            <w:r w:rsidRPr="00C345E0">
              <w:rPr>
                <w:b w:val="0"/>
                <w:lang w:bidi="tr-TR"/>
              </w:rPr>
              <w:t xml:space="preserve"> sektör profesyonelleriyle buluşturacak etkinlikler ve projeler planlamaya başladım</w:t>
            </w:r>
            <w:r>
              <w:rPr>
                <w:b w:val="0"/>
                <w:lang w:bidi="tr-TR"/>
              </w:rPr>
              <w:t xml:space="preserve">. </w:t>
            </w:r>
            <w:r w:rsidRPr="00BF7DFC">
              <w:rPr>
                <w:b w:val="0"/>
                <w:lang w:bidi="tr-TR"/>
              </w:rPr>
              <w:t>Üyelerimize kariyer fırsatları sunmak amacıyla sektörel iş birlikleri ve eğitim programları üzerine çalışmalar yapıyorum.</w:t>
            </w:r>
            <w:r w:rsidRPr="00101A27">
              <w:rPr>
                <w:b w:val="0"/>
              </w:rPr>
              <w:t xml:space="preserve"> </w:t>
            </w:r>
            <w:r w:rsidRPr="00101A27">
              <w:rPr>
                <w:b w:val="0"/>
                <w:lang w:bidi="tr-TR"/>
              </w:rPr>
              <w:t>Topluluğun büyümesi ve sürdürülebilir olması için ekip oluşturma ve organizasyonel yapıyı inşa etme süreçlerini yürütüyorum.</w:t>
            </w:r>
          </w:p>
          <w:p w14:paraId="0E72AE7B" w14:textId="77777777" w:rsidR="00713920" w:rsidRPr="00713920" w:rsidRDefault="00713920" w:rsidP="00713920">
            <w:pPr>
              <w:rPr>
                <w:lang w:bidi="tr-TR"/>
              </w:rPr>
            </w:pPr>
          </w:p>
          <w:p w14:paraId="0E515B4E" w14:textId="0A0A82AD" w:rsidR="00206312" w:rsidRPr="0092580E" w:rsidRDefault="00206312" w:rsidP="00206312">
            <w:pPr>
              <w:rPr>
                <w:b/>
                <w:bCs/>
                <w:lang w:bidi="tr-TR"/>
              </w:rPr>
            </w:pPr>
            <w:r>
              <w:rPr>
                <w:b/>
                <w:bCs/>
                <w:lang w:bidi="tr-TR"/>
              </w:rPr>
              <w:t xml:space="preserve">AKUT Arama Kurtarma Derneği </w:t>
            </w:r>
            <w:r>
              <w:rPr>
                <w:b/>
                <w:bCs/>
                <w:lang w:bidi="tr-TR"/>
              </w:rPr>
              <w:t>(Gönüllü)</w:t>
            </w:r>
          </w:p>
          <w:p w14:paraId="62288159" w14:textId="77777777" w:rsidR="00206312" w:rsidRDefault="00206312" w:rsidP="00206312">
            <w:pPr>
              <w:pStyle w:val="Tarih"/>
              <w:rPr>
                <w:lang w:bidi="tr-TR"/>
              </w:rPr>
            </w:pPr>
            <w:r w:rsidRPr="0040669D">
              <w:rPr>
                <w:lang w:bidi="tr-TR"/>
              </w:rPr>
              <w:t>20</w:t>
            </w:r>
            <w:r>
              <w:rPr>
                <w:lang w:bidi="tr-TR"/>
              </w:rPr>
              <w:t>25</w:t>
            </w:r>
            <w:r w:rsidRPr="0040669D">
              <w:rPr>
                <w:lang w:bidi="tr-TR"/>
              </w:rPr>
              <w:t xml:space="preserve"> </w:t>
            </w:r>
            <w:r>
              <w:rPr>
                <w:lang w:bidi="tr-TR"/>
              </w:rPr>
              <w:t>–</w:t>
            </w:r>
            <w:r w:rsidRPr="0040669D">
              <w:rPr>
                <w:lang w:bidi="tr-TR"/>
              </w:rPr>
              <w:t xml:space="preserve"> </w:t>
            </w:r>
            <w:r>
              <w:rPr>
                <w:lang w:bidi="tr-TR"/>
              </w:rPr>
              <w:t xml:space="preserve">Halen </w:t>
            </w:r>
          </w:p>
          <w:p w14:paraId="46F70E25" w14:textId="248A8AA9" w:rsidR="00206312" w:rsidRPr="00386598" w:rsidRDefault="00206312" w:rsidP="00206312">
            <w:r w:rsidRPr="00386598">
              <w:rPr>
                <w:lang w:bidi="tr-TR"/>
              </w:rPr>
              <w:t>Arama kurtarma, afet bilinci ve kriz yönetimi konularında temel eğitim sürecindeyim.</w:t>
            </w:r>
            <w:r>
              <w:rPr>
                <w:lang w:bidi="tr-TR"/>
              </w:rPr>
              <w:t xml:space="preserve"> </w:t>
            </w:r>
            <w:r w:rsidRPr="00344967">
              <w:rPr>
                <w:lang w:bidi="tr-TR"/>
              </w:rPr>
              <w:t>Afet durumlarında etkin müdahale edebilmek için teorik ve pratik eğitimlere katılıyorum.</w:t>
            </w:r>
            <w:r w:rsidRPr="00344967">
              <w:t xml:space="preserve"> </w:t>
            </w:r>
            <w:r w:rsidRPr="00796444">
              <w:t xml:space="preserve">AKUT’un lojistik faaliyetlerine destek vermeyi hedefleyerek, operasyonel süreçler, malzeme yönetimi ve saha koordinasyonu konularında bilgi edinmeye yönelik çalışmalar </w:t>
            </w:r>
            <w:r>
              <w:t xml:space="preserve">yapmayı ve </w:t>
            </w:r>
            <w:r w:rsidRPr="00796444">
              <w:t>Ekip içi organizasyonlara destek olarak lojistik planlama, envanter yönetimi ve afet bölgelerine malzeme sevkiyatı süreçlerine katkı sağlamaya hazırlanıyorum</w:t>
            </w:r>
            <w:r w:rsidR="00F70D7A">
              <w:t>.</w:t>
            </w:r>
          </w:p>
          <w:p w14:paraId="58EDC773" w14:textId="00890B7E" w:rsidR="004D3011" w:rsidRPr="0040669D" w:rsidRDefault="004D3011" w:rsidP="000041C4"/>
          <w:sdt>
            <w:sdtPr>
              <w:id w:val="-1447144958"/>
              <w:placeholder>
                <w:docPart w:val="DFA9C68FE9F5451397051A59F2CE66F7"/>
              </w:placeholder>
              <w:temporary/>
              <w:showingPlcHdr/>
              <w15:appearance w15:val="hidden"/>
            </w:sdtPr>
            <w:sdtEndPr/>
            <w:sdtContent>
              <w:p w14:paraId="35096DE1" w14:textId="77777777" w:rsidR="000041C4" w:rsidRPr="0040669D" w:rsidRDefault="000041C4" w:rsidP="000041C4">
                <w:pPr>
                  <w:pStyle w:val="Balk2"/>
                </w:pPr>
                <w:r w:rsidRPr="0040669D">
                  <w:rPr>
                    <w:lang w:bidi="tr-TR"/>
                  </w:rPr>
                  <w:t>EĞİTİM</w:t>
                </w:r>
              </w:p>
            </w:sdtContent>
          </w:sdt>
          <w:p w14:paraId="36ACCE6B" w14:textId="77777777" w:rsidR="00081D4F" w:rsidRPr="001B265E" w:rsidRDefault="00081D4F" w:rsidP="00081D4F">
            <w:pPr>
              <w:pStyle w:val="Balk4"/>
              <w:rPr>
                <w:lang w:bidi="tr-TR"/>
              </w:rPr>
            </w:pPr>
            <w:r>
              <w:rPr>
                <w:lang w:bidi="tr-TR"/>
              </w:rPr>
              <w:t>Türk Hava Kurumu Üniversitesi</w:t>
            </w:r>
          </w:p>
          <w:p w14:paraId="1E77B9D6" w14:textId="77777777" w:rsidR="00081D4F" w:rsidRDefault="00081D4F" w:rsidP="00081D4F">
            <w:r>
              <w:t>Lojistik Yönetimi Lisans Öğrencisi (İngilizce)</w:t>
            </w:r>
          </w:p>
          <w:p w14:paraId="7221194F" w14:textId="77777777" w:rsidR="00081D4F" w:rsidRDefault="00081D4F" w:rsidP="00081D4F">
            <w:pPr>
              <w:rPr>
                <w:b/>
                <w:bCs/>
              </w:rPr>
            </w:pPr>
            <w:r>
              <w:rPr>
                <w:b/>
                <w:bCs/>
              </w:rPr>
              <w:t>Lise</w:t>
            </w:r>
          </w:p>
          <w:p w14:paraId="7AD4F258" w14:textId="77777777" w:rsidR="00081D4F" w:rsidRPr="001B265E" w:rsidRDefault="00081D4F" w:rsidP="00081D4F">
            <w:r>
              <w:t>Özel Eryaman Göksu Anadolu Lisesi</w:t>
            </w:r>
          </w:p>
          <w:p w14:paraId="7AD0AA00" w14:textId="77777777" w:rsidR="000041C4" w:rsidRPr="0040669D" w:rsidRDefault="000041C4" w:rsidP="000041C4"/>
          <w:p w14:paraId="3216B1B8" w14:textId="77777777" w:rsidR="00036450" w:rsidRPr="0040669D" w:rsidRDefault="006C1D9D" w:rsidP="00036450">
            <w:pPr>
              <w:pStyle w:val="Balk2"/>
            </w:pPr>
            <w:r w:rsidRPr="0040669D">
              <w:rPr>
                <w:lang w:bidi="tr-TR"/>
              </w:rPr>
              <w:t>başlıca yetenekler ve karakter özellikleri</w:t>
            </w:r>
          </w:p>
          <w:p w14:paraId="2BACB317" w14:textId="5FE563A2" w:rsidR="006C1D9D" w:rsidRPr="0040669D" w:rsidRDefault="00F11AFA" w:rsidP="006C1D9D">
            <w:pPr>
              <w:pStyle w:val="ListeMaddemi"/>
              <w:jc w:val="both"/>
              <w:rPr>
                <w:sz w:val="16"/>
                <w:szCs w:val="16"/>
              </w:rPr>
            </w:pPr>
            <w:r w:rsidRPr="00F11AFA">
              <w:rPr>
                <w:sz w:val="16"/>
                <w:szCs w:val="16"/>
              </w:rPr>
              <w:t>Ekip Yönetimi ve Koordinasyon</w:t>
            </w:r>
          </w:p>
          <w:p w14:paraId="31E523E6" w14:textId="5A71C972" w:rsidR="006C1D9D" w:rsidRDefault="00BB7445" w:rsidP="006C1D9D">
            <w:pPr>
              <w:pStyle w:val="ListeMaddemi"/>
              <w:jc w:val="both"/>
              <w:rPr>
                <w:sz w:val="16"/>
                <w:szCs w:val="16"/>
              </w:rPr>
            </w:pPr>
            <w:r w:rsidRPr="00BB7445">
              <w:rPr>
                <w:sz w:val="16"/>
                <w:szCs w:val="16"/>
                <w:lang w:bidi="tr-TR"/>
              </w:rPr>
              <w:t>Etkinlik ve Proje Yönetimi</w:t>
            </w:r>
          </w:p>
          <w:p w14:paraId="63F81E97" w14:textId="2A331BD7" w:rsidR="00BB7445" w:rsidRDefault="00BB7445" w:rsidP="006C1D9D">
            <w:pPr>
              <w:pStyle w:val="ListeMaddemi"/>
              <w:jc w:val="both"/>
              <w:rPr>
                <w:sz w:val="16"/>
                <w:szCs w:val="16"/>
              </w:rPr>
            </w:pPr>
            <w:r w:rsidRPr="00BB7445">
              <w:rPr>
                <w:sz w:val="16"/>
                <w:szCs w:val="16"/>
              </w:rPr>
              <w:t>Topluluk Oluşturma ve Yönetme</w:t>
            </w:r>
          </w:p>
          <w:p w14:paraId="2D45A852" w14:textId="1715BAB2" w:rsidR="005433DB" w:rsidRPr="0040669D" w:rsidRDefault="005433DB" w:rsidP="006C1D9D">
            <w:pPr>
              <w:pStyle w:val="ListeMaddemi"/>
              <w:jc w:val="both"/>
              <w:rPr>
                <w:sz w:val="16"/>
                <w:szCs w:val="16"/>
              </w:rPr>
            </w:pPr>
            <w:r w:rsidRPr="005433DB">
              <w:rPr>
                <w:sz w:val="16"/>
                <w:szCs w:val="16"/>
              </w:rPr>
              <w:t>Stratejik Planlama</w:t>
            </w:r>
          </w:p>
          <w:p w14:paraId="23D2DE83" w14:textId="77777777" w:rsidR="00036450" w:rsidRPr="004106B2" w:rsidRDefault="00B759FC" w:rsidP="00B759FC">
            <w:pPr>
              <w:pStyle w:val="ListeMaddemi"/>
              <w:jc w:val="both"/>
              <w:rPr>
                <w:color w:val="FFFFFF" w:themeColor="background1"/>
              </w:rPr>
            </w:pPr>
            <w:proofErr w:type="spellStart"/>
            <w:r>
              <w:rPr>
                <w:sz w:val="16"/>
                <w:szCs w:val="16"/>
                <w:lang w:bidi="tr-TR"/>
              </w:rPr>
              <w:t>Ms</w:t>
            </w:r>
            <w:proofErr w:type="spellEnd"/>
            <w:r>
              <w:rPr>
                <w:sz w:val="16"/>
                <w:szCs w:val="16"/>
                <w:lang w:bidi="tr-TR"/>
              </w:rPr>
              <w:t xml:space="preserve"> Office (Word, Excel, Powerpoint)</w:t>
            </w:r>
          </w:p>
          <w:p w14:paraId="434305B2" w14:textId="17875DA7" w:rsidR="004106B2" w:rsidRPr="00B759FC" w:rsidRDefault="004106B2" w:rsidP="00B759FC">
            <w:pPr>
              <w:pStyle w:val="ListeMaddemi"/>
              <w:jc w:val="both"/>
              <w:rPr>
                <w:color w:val="FFFFFF" w:themeColor="background1"/>
              </w:rPr>
            </w:pPr>
            <w:r>
              <w:rPr>
                <w:sz w:val="16"/>
                <w:szCs w:val="16"/>
                <w:lang w:bidi="tr-TR"/>
              </w:rPr>
              <w:t xml:space="preserve">Gönüllü ve Sivil Toplum Çalışmaları </w:t>
            </w:r>
          </w:p>
          <w:p w14:paraId="4D8AB845" w14:textId="4C6C15DD" w:rsidR="00B759FC" w:rsidRPr="0040669D" w:rsidRDefault="00B759FC" w:rsidP="004106B2">
            <w:pPr>
              <w:pStyle w:val="ListeMaddemi"/>
              <w:numPr>
                <w:ilvl w:val="0"/>
                <w:numId w:val="0"/>
              </w:numPr>
              <w:ind w:left="60"/>
              <w:jc w:val="both"/>
              <w:rPr>
                <w:color w:val="FFFFFF" w:themeColor="background1"/>
              </w:rPr>
            </w:pPr>
          </w:p>
        </w:tc>
      </w:tr>
    </w:tbl>
    <w:p w14:paraId="77843DB1" w14:textId="77777777" w:rsidR="001635AE" w:rsidRPr="0040669D" w:rsidRDefault="001635AE" w:rsidP="000C45FF">
      <w:pPr>
        <w:tabs>
          <w:tab w:val="left" w:pos="990"/>
        </w:tabs>
      </w:pPr>
    </w:p>
    <w:sectPr w:rsidR="0043117B" w:rsidRPr="0040669D" w:rsidSect="00E61979">
      <w:headerReference w:type="default" r:id="rId12"/>
      <w:pgSz w:w="11906" w:h="16838" w:code="9"/>
      <w:pgMar w:top="1008" w:right="547" w:bottom="1008" w:left="5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CC711" w14:textId="77777777" w:rsidR="00994B1B" w:rsidRDefault="00994B1B" w:rsidP="000C45FF">
      <w:r>
        <w:separator/>
      </w:r>
    </w:p>
  </w:endnote>
  <w:endnote w:type="continuationSeparator" w:id="0">
    <w:p w14:paraId="657ADD50" w14:textId="77777777" w:rsidR="00994B1B" w:rsidRDefault="00994B1B"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A2"/>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D837C" w14:textId="77777777" w:rsidR="00994B1B" w:rsidRDefault="00994B1B" w:rsidP="000C45FF">
      <w:r>
        <w:separator/>
      </w:r>
    </w:p>
  </w:footnote>
  <w:footnote w:type="continuationSeparator" w:id="0">
    <w:p w14:paraId="3B2CB1A7" w14:textId="77777777" w:rsidR="00994B1B" w:rsidRDefault="00994B1B"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3432" w14:textId="77777777" w:rsidR="000C45FF" w:rsidRDefault="000C45FF">
    <w:pPr>
      <w:pStyle w:val="stBilgi"/>
    </w:pPr>
    <w:r>
      <w:rPr>
        <w:noProof/>
        <w:lang w:bidi="tr-TR"/>
      </w:rPr>
      <w:drawing>
        <wp:anchor distT="0" distB="0" distL="114300" distR="114300" simplePos="0" relativeHeight="251658240" behindDoc="1" locked="0" layoutInCell="1" allowOverlap="1" wp14:anchorId="2F22FF01" wp14:editId="6C9D8CDF">
          <wp:simplePos x="0" y="0"/>
          <wp:positionH relativeFrom="page">
            <wp:align>center</wp:align>
          </wp:positionH>
          <wp:positionV relativeFrom="page">
            <wp:align>center</wp:align>
          </wp:positionV>
          <wp:extent cx="7260336" cy="9628632"/>
          <wp:effectExtent l="0" t="0" r="0" b="0"/>
          <wp:wrapNone/>
          <wp:docPr id="3" name="Grafik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4007"/>
    <w:multiLevelType w:val="multilevel"/>
    <w:tmpl w:val="9148F2AC"/>
    <w:lvl w:ilvl="0">
      <w:start w:val="1"/>
      <w:numFmt w:val="bullet"/>
      <w:pStyle w:val="ListeMaddemi"/>
      <w:lvlText w:val=""/>
      <w:lvlJc w:val="left"/>
      <w:pPr>
        <w:ind w:left="360" w:hanging="360"/>
      </w:pPr>
      <w:rPr>
        <w:rFonts w:ascii="Symbol" w:hAnsi="Symbol" w:hint="default"/>
        <w:color w:val="94B6D2" w:themeColor="accent1"/>
        <w:sz w:val="24"/>
      </w:rPr>
    </w:lvl>
    <w:lvl w:ilvl="1">
      <w:start w:val="1"/>
      <w:numFmt w:val="bullet"/>
      <w:lvlText w:val="o"/>
      <w:lvlJc w:val="left"/>
      <w:pPr>
        <w:ind w:left="720" w:hanging="360"/>
      </w:pPr>
      <w:rPr>
        <w:rFonts w:ascii="Courier New" w:hAnsi="Courier New" w:hint="default"/>
        <w:color w:val="94B6D2" w:themeColor="accent1"/>
        <w:sz w:val="24"/>
      </w:rPr>
    </w:lvl>
    <w:lvl w:ilvl="2">
      <w:start w:val="1"/>
      <w:numFmt w:val="bullet"/>
      <w:lvlText w:val=""/>
      <w:lvlJc w:val="left"/>
      <w:pPr>
        <w:ind w:left="1080" w:hanging="360"/>
      </w:pPr>
      <w:rPr>
        <w:rFonts w:ascii="Wingdings" w:hAnsi="Wingdings" w:hint="default"/>
        <w:color w:val="94B6D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16cid:durableId="170798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1B"/>
    <w:rsid w:val="000041C4"/>
    <w:rsid w:val="00036450"/>
    <w:rsid w:val="00081D4F"/>
    <w:rsid w:val="00094499"/>
    <w:rsid w:val="00096D1F"/>
    <w:rsid w:val="000C45FF"/>
    <w:rsid w:val="000E3FD1"/>
    <w:rsid w:val="00112054"/>
    <w:rsid w:val="001525E1"/>
    <w:rsid w:val="001635AE"/>
    <w:rsid w:val="001769A6"/>
    <w:rsid w:val="00180329"/>
    <w:rsid w:val="0019001F"/>
    <w:rsid w:val="001A74A5"/>
    <w:rsid w:val="001B2ABD"/>
    <w:rsid w:val="001E0391"/>
    <w:rsid w:val="001E1759"/>
    <w:rsid w:val="001F1ECC"/>
    <w:rsid w:val="00206312"/>
    <w:rsid w:val="002400EB"/>
    <w:rsid w:val="00256CF7"/>
    <w:rsid w:val="00281FD5"/>
    <w:rsid w:val="0030481B"/>
    <w:rsid w:val="003156FC"/>
    <w:rsid w:val="003254B5"/>
    <w:rsid w:val="0037121F"/>
    <w:rsid w:val="00385167"/>
    <w:rsid w:val="003A6B7D"/>
    <w:rsid w:val="003B06CA"/>
    <w:rsid w:val="0040669D"/>
    <w:rsid w:val="004071FC"/>
    <w:rsid w:val="004106B2"/>
    <w:rsid w:val="00445947"/>
    <w:rsid w:val="004813B3"/>
    <w:rsid w:val="00496591"/>
    <w:rsid w:val="004C63E4"/>
    <w:rsid w:val="004D3011"/>
    <w:rsid w:val="00517022"/>
    <w:rsid w:val="005262AC"/>
    <w:rsid w:val="005433DB"/>
    <w:rsid w:val="005740D4"/>
    <w:rsid w:val="00584FC2"/>
    <w:rsid w:val="0059238F"/>
    <w:rsid w:val="005E39D5"/>
    <w:rsid w:val="00600670"/>
    <w:rsid w:val="00616E38"/>
    <w:rsid w:val="0062123A"/>
    <w:rsid w:val="00646E75"/>
    <w:rsid w:val="006771D0"/>
    <w:rsid w:val="00690567"/>
    <w:rsid w:val="006C1D9D"/>
    <w:rsid w:val="007039A4"/>
    <w:rsid w:val="00713920"/>
    <w:rsid w:val="00715FCB"/>
    <w:rsid w:val="00743101"/>
    <w:rsid w:val="007775E1"/>
    <w:rsid w:val="007867A0"/>
    <w:rsid w:val="007927F5"/>
    <w:rsid w:val="00802CA0"/>
    <w:rsid w:val="009260CD"/>
    <w:rsid w:val="00952C25"/>
    <w:rsid w:val="00994640"/>
    <w:rsid w:val="00994B1B"/>
    <w:rsid w:val="009B539F"/>
    <w:rsid w:val="009F089F"/>
    <w:rsid w:val="009F7E56"/>
    <w:rsid w:val="00A2118D"/>
    <w:rsid w:val="00A40869"/>
    <w:rsid w:val="00AD6C00"/>
    <w:rsid w:val="00AD76E2"/>
    <w:rsid w:val="00B20152"/>
    <w:rsid w:val="00B359E4"/>
    <w:rsid w:val="00B57D98"/>
    <w:rsid w:val="00B62244"/>
    <w:rsid w:val="00B70850"/>
    <w:rsid w:val="00B759FC"/>
    <w:rsid w:val="00B85AB9"/>
    <w:rsid w:val="00BB7445"/>
    <w:rsid w:val="00C039FE"/>
    <w:rsid w:val="00C066B6"/>
    <w:rsid w:val="00C37BA1"/>
    <w:rsid w:val="00C4674C"/>
    <w:rsid w:val="00C506CF"/>
    <w:rsid w:val="00C547D5"/>
    <w:rsid w:val="00C72662"/>
    <w:rsid w:val="00C72BED"/>
    <w:rsid w:val="00C80811"/>
    <w:rsid w:val="00C9578B"/>
    <w:rsid w:val="00CB0055"/>
    <w:rsid w:val="00D2522B"/>
    <w:rsid w:val="00D422DE"/>
    <w:rsid w:val="00D5459D"/>
    <w:rsid w:val="00DA1F4D"/>
    <w:rsid w:val="00DB588F"/>
    <w:rsid w:val="00DD172A"/>
    <w:rsid w:val="00E25A26"/>
    <w:rsid w:val="00E4381A"/>
    <w:rsid w:val="00E55D74"/>
    <w:rsid w:val="00E61136"/>
    <w:rsid w:val="00E61979"/>
    <w:rsid w:val="00EF3851"/>
    <w:rsid w:val="00F05EDE"/>
    <w:rsid w:val="00F11AFA"/>
    <w:rsid w:val="00F2498B"/>
    <w:rsid w:val="00F364A3"/>
    <w:rsid w:val="00F60274"/>
    <w:rsid w:val="00F70D7A"/>
    <w:rsid w:val="00F77FB9"/>
    <w:rsid w:val="00FB068F"/>
    <w:rsid w:val="00FD38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BD148"/>
  <w14:defaultImageDpi w14:val="32767"/>
  <w15:chartTrackingRefBased/>
  <w15:docId w15:val="{052E5362-508B-4469-84B0-5D13D4EAD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tr-T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Balk1">
    <w:name w:val="heading 1"/>
    <w:basedOn w:val="Normal"/>
    <w:next w:val="Normal"/>
    <w:link w:val="Balk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Balk2">
    <w:name w:val="heading 2"/>
    <w:basedOn w:val="Normal"/>
    <w:next w:val="Normal"/>
    <w:link w:val="Balk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Balk3">
    <w:name w:val="heading 3"/>
    <w:basedOn w:val="Normal"/>
    <w:next w:val="Normal"/>
    <w:link w:val="Balk3Char"/>
    <w:uiPriority w:val="9"/>
    <w:qFormat/>
    <w:rsid w:val="00D5459D"/>
    <w:pPr>
      <w:keepNext/>
      <w:keepLines/>
      <w:spacing w:before="240" w:after="120"/>
      <w:outlineLvl w:val="2"/>
    </w:pPr>
    <w:rPr>
      <w:rFonts w:asciiTheme="majorHAnsi" w:eastAsiaTheme="majorEastAsia" w:hAnsiTheme="majorHAnsi" w:cstheme="majorBidi"/>
      <w:b/>
      <w:caps/>
      <w:color w:val="548AB7" w:themeColor="accent1" w:themeShade="BF"/>
      <w:sz w:val="22"/>
      <w:szCs w:val="24"/>
    </w:rPr>
  </w:style>
  <w:style w:type="paragraph" w:styleId="Balk4">
    <w:name w:val="heading 4"/>
    <w:basedOn w:val="Normal"/>
    <w:next w:val="Normal"/>
    <w:link w:val="Balk4Char"/>
    <w:uiPriority w:val="9"/>
    <w:qFormat/>
    <w:rsid w:val="00B359E4"/>
    <w:pPr>
      <w:outlineLvl w:val="3"/>
    </w:pPr>
    <w:rPr>
      <w:b/>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4D3011"/>
    <w:rPr>
      <w:rFonts w:asciiTheme="majorHAnsi" w:eastAsiaTheme="majorEastAsia" w:hAnsiTheme="majorHAnsi" w:cstheme="majorBidi"/>
      <w:b/>
      <w:bCs/>
      <w:caps/>
      <w:sz w:val="22"/>
      <w:szCs w:val="26"/>
    </w:rPr>
  </w:style>
  <w:style w:type="paragraph" w:styleId="KonuBal">
    <w:name w:val="Title"/>
    <w:basedOn w:val="Normal"/>
    <w:next w:val="Normal"/>
    <w:link w:val="KonuBalChar"/>
    <w:uiPriority w:val="10"/>
    <w:qFormat/>
    <w:rsid w:val="001B2ABD"/>
    <w:rPr>
      <w:caps/>
      <w:color w:val="000000" w:themeColor="text1"/>
      <w:sz w:val="96"/>
      <w:szCs w:val="76"/>
    </w:rPr>
  </w:style>
  <w:style w:type="character" w:customStyle="1" w:styleId="KonuBalChar">
    <w:name w:val="Konu Başlığı Char"/>
    <w:basedOn w:val="VarsaylanParagrafYazTipi"/>
    <w:link w:val="KonuBal"/>
    <w:uiPriority w:val="10"/>
    <w:rsid w:val="001B2ABD"/>
    <w:rPr>
      <w:caps/>
      <w:color w:val="000000" w:themeColor="text1"/>
      <w:sz w:val="96"/>
      <w:szCs w:val="76"/>
    </w:rPr>
  </w:style>
  <w:style w:type="character" w:styleId="Vurgu">
    <w:name w:val="Emphasis"/>
    <w:basedOn w:val="VarsaylanParagrafYazTipi"/>
    <w:uiPriority w:val="11"/>
    <w:semiHidden/>
    <w:qFormat/>
    <w:rsid w:val="00E25A26"/>
    <w:rPr>
      <w:i/>
      <w:iCs/>
    </w:rPr>
  </w:style>
  <w:style w:type="character" w:customStyle="1" w:styleId="Balk1Char">
    <w:name w:val="Başlık 1 Char"/>
    <w:basedOn w:val="VarsaylanParagrafYazTipi"/>
    <w:link w:val="Balk1"/>
    <w:uiPriority w:val="9"/>
    <w:rsid w:val="00AD76E2"/>
    <w:rPr>
      <w:rFonts w:asciiTheme="majorHAnsi" w:eastAsiaTheme="majorEastAsia" w:hAnsiTheme="majorHAnsi" w:cstheme="majorBidi"/>
      <w:color w:val="548AB7" w:themeColor="accent1" w:themeShade="BF"/>
      <w:sz w:val="32"/>
      <w:szCs w:val="32"/>
    </w:rPr>
  </w:style>
  <w:style w:type="paragraph" w:styleId="Tarih">
    <w:name w:val="Date"/>
    <w:basedOn w:val="Normal"/>
    <w:next w:val="Normal"/>
    <w:link w:val="TarihChar"/>
    <w:uiPriority w:val="99"/>
    <w:rsid w:val="00036450"/>
  </w:style>
  <w:style w:type="character" w:customStyle="1" w:styleId="TarihChar">
    <w:name w:val="Tarih Char"/>
    <w:basedOn w:val="VarsaylanParagrafYazTipi"/>
    <w:link w:val="Tarih"/>
    <w:uiPriority w:val="99"/>
    <w:rsid w:val="00036450"/>
    <w:rPr>
      <w:sz w:val="18"/>
      <w:szCs w:val="22"/>
    </w:rPr>
  </w:style>
  <w:style w:type="character" w:styleId="Kpr">
    <w:name w:val="Hyperlink"/>
    <w:basedOn w:val="VarsaylanParagrafYazTipi"/>
    <w:uiPriority w:val="99"/>
    <w:unhideWhenUsed/>
    <w:rsid w:val="00281FD5"/>
    <w:rPr>
      <w:color w:val="B85A22" w:themeColor="accent2" w:themeShade="BF"/>
      <w:u w:val="single"/>
    </w:rPr>
  </w:style>
  <w:style w:type="character" w:styleId="zmlenmeyenBahsetme">
    <w:name w:val="Unresolved Mention"/>
    <w:basedOn w:val="VarsaylanParagrafYazTipi"/>
    <w:uiPriority w:val="99"/>
    <w:semiHidden/>
    <w:rsid w:val="004813B3"/>
    <w:rPr>
      <w:color w:val="605E5C"/>
      <w:shd w:val="clear" w:color="auto" w:fill="E1DFDD"/>
    </w:rPr>
  </w:style>
  <w:style w:type="paragraph" w:styleId="stBilgi">
    <w:name w:val="header"/>
    <w:basedOn w:val="Normal"/>
    <w:link w:val="stBilgiChar"/>
    <w:uiPriority w:val="99"/>
    <w:semiHidden/>
    <w:rsid w:val="000C45FF"/>
    <w:pPr>
      <w:tabs>
        <w:tab w:val="center" w:pos="4680"/>
        <w:tab w:val="right" w:pos="9360"/>
      </w:tabs>
    </w:pPr>
  </w:style>
  <w:style w:type="character" w:customStyle="1" w:styleId="stBilgiChar">
    <w:name w:val="Üst Bilgi Char"/>
    <w:basedOn w:val="VarsaylanParagrafYazTipi"/>
    <w:link w:val="stBilgi"/>
    <w:uiPriority w:val="99"/>
    <w:semiHidden/>
    <w:rsid w:val="000C45FF"/>
    <w:rPr>
      <w:sz w:val="22"/>
      <w:szCs w:val="22"/>
    </w:rPr>
  </w:style>
  <w:style w:type="paragraph" w:styleId="AltBilgi">
    <w:name w:val="footer"/>
    <w:basedOn w:val="Normal"/>
    <w:link w:val="AltBilgiChar"/>
    <w:uiPriority w:val="99"/>
    <w:semiHidden/>
    <w:rsid w:val="000C45FF"/>
    <w:pPr>
      <w:tabs>
        <w:tab w:val="center" w:pos="4680"/>
        <w:tab w:val="right" w:pos="9360"/>
      </w:tabs>
    </w:pPr>
  </w:style>
  <w:style w:type="character" w:customStyle="1" w:styleId="AltBilgiChar">
    <w:name w:val="Alt Bilgi Char"/>
    <w:basedOn w:val="VarsaylanParagrafYazTipi"/>
    <w:link w:val="AltBilgi"/>
    <w:uiPriority w:val="99"/>
    <w:semiHidden/>
    <w:rsid w:val="000C45FF"/>
    <w:rPr>
      <w:sz w:val="22"/>
      <w:szCs w:val="22"/>
    </w:rPr>
  </w:style>
  <w:style w:type="table" w:styleId="TabloKlavuzu">
    <w:name w:val="Table Grid"/>
    <w:basedOn w:val="NormalTablo"/>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1B2ABD"/>
    <w:rPr>
      <w:color w:val="808080"/>
    </w:rPr>
  </w:style>
  <w:style w:type="paragraph" w:styleId="Altyaz">
    <w:name w:val="Subtitle"/>
    <w:basedOn w:val="Normal"/>
    <w:next w:val="Normal"/>
    <w:link w:val="AltyazChar"/>
    <w:uiPriority w:val="11"/>
    <w:qFormat/>
    <w:rsid w:val="001B2ABD"/>
    <w:rPr>
      <w:color w:val="000000" w:themeColor="text1"/>
      <w:spacing w:val="19"/>
      <w:w w:val="86"/>
      <w:sz w:val="32"/>
      <w:szCs w:val="28"/>
      <w:fitText w:val="2160" w:id="1744560130"/>
    </w:rPr>
  </w:style>
  <w:style w:type="character" w:customStyle="1" w:styleId="AltyazChar">
    <w:name w:val="Altyazı Char"/>
    <w:basedOn w:val="VarsaylanParagrafYazTipi"/>
    <w:link w:val="Altyaz"/>
    <w:uiPriority w:val="11"/>
    <w:rsid w:val="001B2ABD"/>
    <w:rPr>
      <w:color w:val="000000" w:themeColor="text1"/>
      <w:spacing w:val="19"/>
      <w:w w:val="86"/>
      <w:sz w:val="32"/>
      <w:szCs w:val="28"/>
      <w:fitText w:val="2160" w:id="1744560130"/>
    </w:rPr>
  </w:style>
  <w:style w:type="character" w:customStyle="1" w:styleId="Balk3Char">
    <w:name w:val="Başlık 3 Char"/>
    <w:basedOn w:val="VarsaylanParagrafYazTipi"/>
    <w:link w:val="Balk3"/>
    <w:uiPriority w:val="9"/>
    <w:rsid w:val="00D5459D"/>
    <w:rPr>
      <w:rFonts w:asciiTheme="majorHAnsi" w:eastAsiaTheme="majorEastAsia" w:hAnsiTheme="majorHAnsi" w:cstheme="majorBidi"/>
      <w:b/>
      <w:caps/>
      <w:color w:val="548AB7" w:themeColor="accent1" w:themeShade="BF"/>
      <w:sz w:val="22"/>
    </w:rPr>
  </w:style>
  <w:style w:type="character" w:customStyle="1" w:styleId="Balk4Char">
    <w:name w:val="Başlık 4 Char"/>
    <w:basedOn w:val="VarsaylanParagrafYazTipi"/>
    <w:link w:val="Balk4"/>
    <w:uiPriority w:val="9"/>
    <w:rsid w:val="00B359E4"/>
    <w:rPr>
      <w:b/>
      <w:sz w:val="18"/>
      <w:szCs w:val="22"/>
    </w:rPr>
  </w:style>
  <w:style w:type="paragraph" w:styleId="ListeMaddemi">
    <w:name w:val="List Bullet"/>
    <w:basedOn w:val="Normal"/>
    <w:uiPriority w:val="11"/>
    <w:qFormat/>
    <w:rsid w:val="006C1D9D"/>
    <w:pPr>
      <w:numPr>
        <w:numId w:val="1"/>
      </w:numPr>
      <w:ind w:left="420"/>
    </w:pPr>
    <w:rPr>
      <w:rFonts w:eastAsiaTheme="minorHAnsi"/>
      <w:color w:val="595959" w:themeColor="text1" w:themeTint="A6"/>
      <w:sz w:val="22"/>
      <w:lang w:eastAsia="en-US"/>
    </w:rPr>
  </w:style>
  <w:style w:type="paragraph" w:styleId="AralkYok">
    <w:name w:val="No Spacing"/>
    <w:uiPriority w:val="1"/>
    <w:qFormat/>
    <w:rsid w:val="000041C4"/>
    <w:rPr>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4347">
      <w:bodyDiv w:val="1"/>
      <w:marLeft w:val="0"/>
      <w:marRight w:val="0"/>
      <w:marTop w:val="0"/>
      <w:marBottom w:val="0"/>
      <w:divBdr>
        <w:top w:val="none" w:sz="0" w:space="0" w:color="auto"/>
        <w:left w:val="none" w:sz="0" w:space="0" w:color="auto"/>
        <w:bottom w:val="none" w:sz="0" w:space="0" w:color="auto"/>
        <w:right w:val="none" w:sz="0" w:space="0" w:color="auto"/>
      </w:divBdr>
    </w:div>
    <w:div w:id="428504435">
      <w:bodyDiv w:val="1"/>
      <w:marLeft w:val="0"/>
      <w:marRight w:val="0"/>
      <w:marTop w:val="0"/>
      <w:marBottom w:val="0"/>
      <w:divBdr>
        <w:top w:val="none" w:sz="0" w:space="0" w:color="auto"/>
        <w:left w:val="none" w:sz="0" w:space="0" w:color="auto"/>
        <w:bottom w:val="none" w:sz="0" w:space="0" w:color="auto"/>
        <w:right w:val="none" w:sz="0" w:space="0" w:color="auto"/>
      </w:divBdr>
    </w:div>
    <w:div w:id="1485855709">
      <w:bodyDiv w:val="1"/>
      <w:marLeft w:val="0"/>
      <w:marRight w:val="0"/>
      <w:marTop w:val="0"/>
      <w:marBottom w:val="0"/>
      <w:divBdr>
        <w:top w:val="none" w:sz="0" w:space="0" w:color="auto"/>
        <w:left w:val="none" w:sz="0" w:space="0" w:color="auto"/>
        <w:bottom w:val="none" w:sz="0" w:space="0" w:color="auto"/>
        <w:right w:val="none" w:sz="0" w:space="0" w:color="auto"/>
      </w:divBdr>
    </w:div>
    <w:div w:id="194526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arda-g%C3%BCng%C3%B6r-438674295/?originalSubdomain=tr"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dag\AppData\Roaming\Microsoft\Templates\Otelcilik%20y&#246;netimi%20&#246;zge&#231;mi&#351;i.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C910901272D47A1BA4D30AFF4E1CB4F"/>
        <w:category>
          <w:name w:val="Genel"/>
          <w:gallery w:val="placeholder"/>
        </w:category>
        <w:types>
          <w:type w:val="bbPlcHdr"/>
        </w:types>
        <w:behaviors>
          <w:behavior w:val="content"/>
        </w:behaviors>
        <w:guid w:val="{FB267A5E-F791-4272-8EC7-771F8DEBF459}"/>
      </w:docPartPr>
      <w:docPartBody>
        <w:p w:rsidR="00E12428" w:rsidRDefault="00E12428">
          <w:pPr>
            <w:pStyle w:val="9C910901272D47A1BA4D30AFF4E1CB4F"/>
          </w:pPr>
          <w:r w:rsidRPr="0040669D">
            <w:rPr>
              <w:lang w:bidi="tr-TR"/>
            </w:rPr>
            <w:t>Profil</w:t>
          </w:r>
        </w:p>
      </w:docPartBody>
    </w:docPart>
    <w:docPart>
      <w:docPartPr>
        <w:name w:val="DAFE8E92B1744A41A294005C0B3AD8D0"/>
        <w:category>
          <w:name w:val="Genel"/>
          <w:gallery w:val="placeholder"/>
        </w:category>
        <w:types>
          <w:type w:val="bbPlcHdr"/>
        </w:types>
        <w:behaviors>
          <w:behavior w:val="content"/>
        </w:behaviors>
        <w:guid w:val="{FDB4E1FB-0762-4226-8FE2-0B72463988F3}"/>
      </w:docPartPr>
      <w:docPartBody>
        <w:p w:rsidR="00E12428" w:rsidRDefault="00E12428">
          <w:pPr>
            <w:pStyle w:val="DAFE8E92B1744A41A294005C0B3AD8D0"/>
          </w:pPr>
          <w:r w:rsidRPr="0040669D">
            <w:rPr>
              <w:lang w:bidi="tr-TR"/>
            </w:rPr>
            <w:t>İletişim Bilgileri</w:t>
          </w:r>
        </w:p>
      </w:docPartBody>
    </w:docPart>
    <w:docPart>
      <w:docPartPr>
        <w:name w:val="607CDC54DC574239B01AC5DBB7D80F9C"/>
        <w:category>
          <w:name w:val="Genel"/>
          <w:gallery w:val="placeholder"/>
        </w:category>
        <w:types>
          <w:type w:val="bbPlcHdr"/>
        </w:types>
        <w:behaviors>
          <w:behavior w:val="content"/>
        </w:behaviors>
        <w:guid w:val="{3C1B2FC3-74AF-43B5-B8E3-B034ABA9966B}"/>
      </w:docPartPr>
      <w:docPartBody>
        <w:p w:rsidR="00E12428" w:rsidRDefault="00E12428">
          <w:pPr>
            <w:pStyle w:val="607CDC54DC574239B01AC5DBB7D80F9C"/>
          </w:pPr>
          <w:r w:rsidRPr="0040669D">
            <w:rPr>
              <w:lang w:bidi="tr-TR"/>
            </w:rPr>
            <w:t>TELEFON:</w:t>
          </w:r>
        </w:p>
      </w:docPartBody>
    </w:docPart>
    <w:docPart>
      <w:docPartPr>
        <w:name w:val="B178811C00754C31BF95107D8348CA6F"/>
        <w:category>
          <w:name w:val="Genel"/>
          <w:gallery w:val="placeholder"/>
        </w:category>
        <w:types>
          <w:type w:val="bbPlcHdr"/>
        </w:types>
        <w:behaviors>
          <w:behavior w:val="content"/>
        </w:behaviors>
        <w:guid w:val="{83177DAD-A95F-4CEB-8FA4-BC28BB2EC671}"/>
      </w:docPartPr>
      <w:docPartBody>
        <w:p w:rsidR="00E12428" w:rsidRDefault="00E12428">
          <w:pPr>
            <w:pStyle w:val="B178811C00754C31BF95107D8348CA6F"/>
          </w:pPr>
          <w:r w:rsidRPr="0040669D">
            <w:rPr>
              <w:lang w:bidi="tr-TR"/>
            </w:rPr>
            <w:t>E-POSTA:</w:t>
          </w:r>
        </w:p>
      </w:docPartBody>
    </w:docPart>
    <w:docPart>
      <w:docPartPr>
        <w:name w:val="DFA9C68FE9F5451397051A59F2CE66F7"/>
        <w:category>
          <w:name w:val="Genel"/>
          <w:gallery w:val="placeholder"/>
        </w:category>
        <w:types>
          <w:type w:val="bbPlcHdr"/>
        </w:types>
        <w:behaviors>
          <w:behavior w:val="content"/>
        </w:behaviors>
        <w:guid w:val="{50F0CF78-097D-4897-BC89-FC14D7FA1E43}"/>
      </w:docPartPr>
      <w:docPartBody>
        <w:p w:rsidR="00E12428" w:rsidRDefault="00E12428">
          <w:pPr>
            <w:pStyle w:val="DFA9C68FE9F5451397051A59F2CE66F7"/>
          </w:pPr>
          <w:r w:rsidRPr="0040669D">
            <w:rPr>
              <w:lang w:bidi="tr-TR"/>
            </w:rPr>
            <w:t>EĞİTİM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A2"/>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428"/>
    <w:rsid w:val="007039A4"/>
    <w:rsid w:val="00E124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9C910901272D47A1BA4D30AFF4E1CB4F">
    <w:name w:val="9C910901272D47A1BA4D30AFF4E1CB4F"/>
  </w:style>
  <w:style w:type="paragraph" w:customStyle="1" w:styleId="DAFE8E92B1744A41A294005C0B3AD8D0">
    <w:name w:val="DAFE8E92B1744A41A294005C0B3AD8D0"/>
  </w:style>
  <w:style w:type="paragraph" w:customStyle="1" w:styleId="607CDC54DC574239B01AC5DBB7D80F9C">
    <w:name w:val="607CDC54DC574239B01AC5DBB7D80F9C"/>
  </w:style>
  <w:style w:type="paragraph" w:customStyle="1" w:styleId="B178811C00754C31BF95107D8348CA6F">
    <w:name w:val="B178811C00754C31BF95107D8348CA6F"/>
  </w:style>
  <w:style w:type="paragraph" w:customStyle="1" w:styleId="DEC43FDD1193494FBB3DB64848888250">
    <w:name w:val="DEC43FDD1193494FBB3DB64848888250"/>
  </w:style>
  <w:style w:type="paragraph" w:customStyle="1" w:styleId="DFA9C68FE9F5451397051A59F2CE66F7">
    <w:name w:val="DFA9C68FE9F5451397051A59F2CE66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7e95337-cb16-402f-938a-2362cd75128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0C3674F528ADF4B8930385D2D16494A" ma:contentTypeVersion="14" ma:contentTypeDescription="Create a new document." ma:contentTypeScope="" ma:versionID="0ed372097c348a4adac9525cad86f950">
  <xsd:schema xmlns:xsd="http://www.w3.org/2001/XMLSchema" xmlns:xs="http://www.w3.org/2001/XMLSchema" xmlns:p="http://schemas.microsoft.com/office/2006/metadata/properties" xmlns:ns3="d7e95337-cb16-402f-938a-2362cd75128b" xmlns:ns4="17fdfab3-f574-47a8-b61d-5332acb2ec97" targetNamespace="http://schemas.microsoft.com/office/2006/metadata/properties" ma:root="true" ma:fieldsID="469d5ff71d24dc06b4f9d080c256dba1" ns3:_="" ns4:_="">
    <xsd:import namespace="d7e95337-cb16-402f-938a-2362cd75128b"/>
    <xsd:import namespace="17fdfab3-f574-47a8-b61d-5332acb2ec9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_activity"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e95337-cb16-402f-938a-2362cd7512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fdfab3-f574-47a8-b61d-5332acb2ec9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EF3759-52C9-494D-810E-B2DD79D25AE8}">
  <ds:schemaRefs>
    <ds:schemaRef ds:uri="http://schemas.microsoft.com/sharepoint/v3/contenttype/forms"/>
  </ds:schemaRefs>
</ds:datastoreItem>
</file>

<file path=customXml/itemProps2.xml><?xml version="1.0" encoding="utf-8"?>
<ds:datastoreItem xmlns:ds="http://schemas.openxmlformats.org/officeDocument/2006/customXml" ds:itemID="{E57A970D-2C6E-4A2B-99A4-9AD6320AEE66}">
  <ds:schemaRefs>
    <ds:schemaRef ds:uri="http://schemas.microsoft.com/office/infopath/2007/PartnerControls"/>
    <ds:schemaRef ds:uri="http://purl.org/dc/elements/1.1/"/>
    <ds:schemaRef ds:uri="d7e95337-cb16-402f-938a-2362cd75128b"/>
    <ds:schemaRef ds:uri="http://schemas.microsoft.com/office/2006/documentManagement/types"/>
    <ds:schemaRef ds:uri="http://schemas.openxmlformats.org/package/2006/metadata/core-properties"/>
    <ds:schemaRef ds:uri="http://purl.org/dc/dcmitype/"/>
    <ds:schemaRef ds:uri="http://schemas.microsoft.com/office/2006/metadata/properties"/>
    <ds:schemaRef ds:uri="17fdfab3-f574-47a8-b61d-5332acb2ec97"/>
    <ds:schemaRef ds:uri="http://www.w3.org/XML/1998/namespace"/>
    <ds:schemaRef ds:uri="http://purl.org/dc/terms/"/>
  </ds:schemaRefs>
</ds:datastoreItem>
</file>

<file path=customXml/itemProps3.xml><?xml version="1.0" encoding="utf-8"?>
<ds:datastoreItem xmlns:ds="http://schemas.openxmlformats.org/officeDocument/2006/customXml" ds:itemID="{36B1A65A-4EED-4829-A2F9-9502F09CC8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e95337-cb16-402f-938a-2362cd75128b"/>
    <ds:schemaRef ds:uri="17fdfab3-f574-47a8-b61d-5332acb2e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Otelcilik yönetimi özgeçmişi</Template>
  <TotalTime>1</TotalTime>
  <Pages>1</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ARDA GÜNGÖR</dc:creator>
  <cp:keywords/>
  <dc:description/>
  <cp:lastModifiedBy>ARDA GÜNGÖR</cp:lastModifiedBy>
  <cp:revision>2</cp:revision>
  <dcterms:created xsi:type="dcterms:W3CDTF">2025-02-12T10:38:00Z</dcterms:created>
  <dcterms:modified xsi:type="dcterms:W3CDTF">2025-02-12T10:38:00Z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0x01010010C3674F528ADF4B8930385D2D16494A</vt:lpwstr>
  </property>
</Properties>
</file>